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3D07" w:rsidRPr="001342CF" w:rsidRDefault="00783D07" w:rsidP="00783D07">
      <w:pPr>
        <w:jc w:val="center"/>
        <w:rPr>
          <w:rFonts w:ascii="Times New Roman" w:hAnsi="Times New Roman" w:cs="Times New Roman"/>
          <w:b/>
          <w:u w:val="single"/>
        </w:rPr>
      </w:pPr>
      <w:r w:rsidRPr="001342CF">
        <w:rPr>
          <w:rFonts w:ascii="Times New Roman" w:hAnsi="Times New Roman" w:cs="Times New Roman"/>
          <w:b/>
          <w:u w:val="single"/>
        </w:rPr>
        <w:t>Spanish Testing Experience</w:t>
      </w:r>
    </w:p>
    <w:p w:rsidR="00783D07" w:rsidRPr="001342CF" w:rsidRDefault="00783D07" w:rsidP="00783D07">
      <w:pPr>
        <w:jc w:val="center"/>
        <w:rPr>
          <w:rFonts w:ascii="Times New Roman" w:hAnsi="Times New Roman" w:cs="Times New Roman"/>
        </w:rPr>
      </w:pPr>
    </w:p>
    <w:p w:rsidR="00783D07" w:rsidRPr="001342CF" w:rsidRDefault="00783D07">
      <w:pPr>
        <w:rPr>
          <w:rFonts w:ascii="Times New Roman" w:hAnsi="Times New Roman" w:cs="Times New Roman"/>
        </w:rPr>
      </w:pPr>
      <w:r w:rsidRPr="001342CF">
        <w:rPr>
          <w:rFonts w:ascii="Times New Roman" w:hAnsi="Times New Roman" w:cs="Times New Roman"/>
        </w:rPr>
        <w:t xml:space="preserve">The testing began with the reading test </w:t>
      </w:r>
      <w:r w:rsidR="00EC773E">
        <w:rPr>
          <w:rFonts w:ascii="Times New Roman" w:hAnsi="Times New Roman" w:cs="Times New Roman"/>
        </w:rPr>
        <w:t xml:space="preserve">for </w:t>
      </w:r>
      <w:r w:rsidRPr="001342CF">
        <w:rPr>
          <w:rFonts w:ascii="Times New Roman" w:hAnsi="Times New Roman" w:cs="Times New Roman"/>
        </w:rPr>
        <w:t xml:space="preserve">Levels 1-3.  There were 10 questions for each Level </w:t>
      </w:r>
      <w:r w:rsidR="00EC773E">
        <w:rPr>
          <w:rFonts w:ascii="Times New Roman" w:hAnsi="Times New Roman" w:cs="Times New Roman"/>
        </w:rPr>
        <w:t xml:space="preserve">making </w:t>
      </w:r>
      <w:r w:rsidRPr="001342CF">
        <w:rPr>
          <w:rFonts w:ascii="Times New Roman" w:hAnsi="Times New Roman" w:cs="Times New Roman"/>
        </w:rPr>
        <w:t>a total of 30 questions</w:t>
      </w:r>
      <w:r w:rsidR="00EC773E">
        <w:rPr>
          <w:rFonts w:ascii="Times New Roman" w:hAnsi="Times New Roman" w:cs="Times New Roman"/>
        </w:rPr>
        <w:t xml:space="preserve"> on the test</w:t>
      </w:r>
      <w:r w:rsidRPr="001342CF">
        <w:rPr>
          <w:rFonts w:ascii="Times New Roman" w:hAnsi="Times New Roman" w:cs="Times New Roman"/>
        </w:rPr>
        <w:t>.  All of the questions were in English and I had 90 minutes to complete the test.  The questions were very similar to the practice exams although those gave you 45 minutes to complete each set of 10 questions while this one gave you only 30 minutes.  During the test you are allowed to have a pad of paper and pencil.  Each Level’s questions were progressively harder.  After passing the first test, I got a short 5-10 minute break to clear my head.</w:t>
      </w:r>
      <w:r w:rsidR="00EC773E">
        <w:rPr>
          <w:rFonts w:ascii="Times New Roman" w:hAnsi="Times New Roman" w:cs="Times New Roman"/>
        </w:rPr>
        <w:t xml:space="preserve">  Overall, this test was very easy and straightforward and I felt good about my performance.  The time was more than sufficient and it was useful to write down specific phrases from the passage and stuff like that as well as use process of elimination to figure out the right answer (which the paper and pencil came in handy for).  </w:t>
      </w:r>
      <w:r w:rsidRPr="001342CF">
        <w:rPr>
          <w:rFonts w:ascii="Times New Roman" w:hAnsi="Times New Roman" w:cs="Times New Roman"/>
        </w:rPr>
        <w:t xml:space="preserve">   </w:t>
      </w:r>
    </w:p>
    <w:p w:rsidR="00783D07" w:rsidRPr="001342CF" w:rsidRDefault="00783D07">
      <w:pPr>
        <w:rPr>
          <w:rFonts w:ascii="Times New Roman" w:hAnsi="Times New Roman" w:cs="Times New Roman"/>
        </w:rPr>
      </w:pPr>
    </w:p>
    <w:p w:rsidR="00783D07" w:rsidRPr="001342CF" w:rsidRDefault="00783D07">
      <w:pPr>
        <w:rPr>
          <w:rFonts w:ascii="Times New Roman" w:hAnsi="Times New Roman" w:cs="Times New Roman"/>
        </w:rPr>
      </w:pPr>
      <w:r w:rsidRPr="001342CF">
        <w:rPr>
          <w:rFonts w:ascii="Times New Roman" w:hAnsi="Times New Roman" w:cs="Times New Roman"/>
        </w:rPr>
        <w:t>In order to take the Level 3+ to 5 reading test, you have to score a 3 on the Levels 1-3 test.  Again, there were 10 questions for each Level for a total of 30 questions.  However, all of the questions were in Spanish.  Just like the Level 1-3 test, I had 90 minutes to complete the test.  The questions were very similar to the Level 3+ to 5 practice exam</w:t>
      </w:r>
      <w:r w:rsidR="00EC773E">
        <w:rPr>
          <w:rFonts w:ascii="Times New Roman" w:hAnsi="Times New Roman" w:cs="Times New Roman"/>
        </w:rPr>
        <w:t xml:space="preserve"> on the low side</w:t>
      </w:r>
      <w:r w:rsidRPr="001342CF">
        <w:rPr>
          <w:rFonts w:ascii="Times New Roman" w:hAnsi="Times New Roman" w:cs="Times New Roman"/>
        </w:rPr>
        <w:t xml:space="preserve">.  </w:t>
      </w:r>
      <w:r w:rsidR="00EC773E">
        <w:rPr>
          <w:rFonts w:ascii="Times New Roman" w:hAnsi="Times New Roman" w:cs="Times New Roman"/>
        </w:rPr>
        <w:t>Again, e</w:t>
      </w:r>
      <w:r w:rsidRPr="001342CF">
        <w:rPr>
          <w:rFonts w:ascii="Times New Roman" w:hAnsi="Times New Roman" w:cs="Times New Roman"/>
        </w:rPr>
        <w:t xml:space="preserve">ach level’s questions were progressively harder.  Level 3+ felt difficult, Level 4 felt very difficult, and Level 5 was virtually impossible.  For several questions, 10-15 parts of the passage would be highlighted and the question would refer to one of those passages that I would have to select.  These were the most difficult type of question on the test.  On many of the Level 5 questions, I could not even understand the passage or questions because I did not know the vocabulary. </w:t>
      </w:r>
    </w:p>
    <w:p w:rsidR="00783D07" w:rsidRPr="001342CF" w:rsidRDefault="00783D07">
      <w:pPr>
        <w:rPr>
          <w:rFonts w:ascii="Times New Roman" w:hAnsi="Times New Roman" w:cs="Times New Roman"/>
        </w:rPr>
      </w:pPr>
    </w:p>
    <w:p w:rsidR="00783D07" w:rsidRPr="001342CF" w:rsidRDefault="00783D07">
      <w:pPr>
        <w:rPr>
          <w:rFonts w:ascii="Times New Roman" w:hAnsi="Times New Roman" w:cs="Times New Roman"/>
        </w:rPr>
      </w:pPr>
      <w:r w:rsidRPr="001342CF">
        <w:rPr>
          <w:rFonts w:ascii="Times New Roman" w:hAnsi="Times New Roman" w:cs="Times New Roman"/>
        </w:rPr>
        <w:t>Halfway through the reading exam, they pulled me out to do the speaking and listening portions of the test.  This part of the exam was conducted by two women in the</w:t>
      </w:r>
      <w:r w:rsidR="00EC773E">
        <w:rPr>
          <w:rFonts w:ascii="Times New Roman" w:hAnsi="Times New Roman" w:cs="Times New Roman"/>
        </w:rPr>
        <w:t>ir</w:t>
      </w:r>
      <w:r w:rsidRPr="001342CF">
        <w:rPr>
          <w:rFonts w:ascii="Times New Roman" w:hAnsi="Times New Roman" w:cs="Times New Roman"/>
        </w:rPr>
        <w:t xml:space="preserve"> 60s that were basically monolingual Spanish speakers.  They greet you in Spanish and virtually the entire test occurs in Spanish.  They speak very clearly ensuring that they pronounce words well.  </w:t>
      </w:r>
      <w:r w:rsidR="00EC773E">
        <w:rPr>
          <w:rFonts w:ascii="Times New Roman" w:hAnsi="Times New Roman" w:cs="Times New Roman"/>
        </w:rPr>
        <w:t xml:space="preserve">It makes the conversation a bit stiff and formal but helps as far as understanding what they are saying.  Their first question is for </w:t>
      </w:r>
      <w:r w:rsidRPr="001342CF">
        <w:rPr>
          <w:rFonts w:ascii="Times New Roman" w:hAnsi="Times New Roman" w:cs="Times New Roman"/>
        </w:rPr>
        <w:t>you to tell them a little about yourself.</w:t>
      </w:r>
      <w:r w:rsidR="00EC773E">
        <w:rPr>
          <w:rFonts w:ascii="Times New Roman" w:hAnsi="Times New Roman" w:cs="Times New Roman"/>
        </w:rPr>
        <w:t xml:space="preserve">  It would be beneficial so have a prepared response to this question as I could have done better with it.  I started out saying where I was born and grew up and then talked about how I learned Spanish in the MTC.  I scrambled around too much when frankly this could have been a pre-prepared response and it seems like the question is designed to build rapport as much as anything.   </w:t>
      </w:r>
      <w:r w:rsidRPr="001342CF">
        <w:rPr>
          <w:rFonts w:ascii="Times New Roman" w:hAnsi="Times New Roman" w:cs="Times New Roman"/>
        </w:rPr>
        <w:t xml:space="preserve">  </w:t>
      </w:r>
    </w:p>
    <w:p w:rsidR="00783D07" w:rsidRPr="001342CF" w:rsidRDefault="00783D07">
      <w:pPr>
        <w:rPr>
          <w:rFonts w:ascii="Times New Roman" w:hAnsi="Times New Roman" w:cs="Times New Roman"/>
        </w:rPr>
      </w:pPr>
    </w:p>
    <w:p w:rsidR="00783D07" w:rsidRPr="001342CF" w:rsidRDefault="00783D07">
      <w:pPr>
        <w:rPr>
          <w:rFonts w:ascii="Times New Roman" w:hAnsi="Times New Roman" w:cs="Times New Roman"/>
        </w:rPr>
      </w:pPr>
      <w:r w:rsidRPr="001342CF">
        <w:rPr>
          <w:rFonts w:ascii="Times New Roman" w:hAnsi="Times New Roman" w:cs="Times New Roman"/>
        </w:rPr>
        <w:t>They then ask two questions</w:t>
      </w:r>
      <w:r w:rsidR="00EC773E">
        <w:rPr>
          <w:rFonts w:ascii="Times New Roman" w:hAnsi="Times New Roman" w:cs="Times New Roman"/>
        </w:rPr>
        <w:t xml:space="preserve"> for which I had</w:t>
      </w:r>
      <w:r w:rsidRPr="001342CF">
        <w:rPr>
          <w:rFonts w:ascii="Times New Roman" w:hAnsi="Times New Roman" w:cs="Times New Roman"/>
        </w:rPr>
        <w:t xml:space="preserve"> to provide answers.  The questions are taken from recent news stories.  The first question they asked me was about a quote from the President of Mexico criticizing the United States for legalizing marijuana.  They ask</w:t>
      </w:r>
      <w:r w:rsidR="00EC773E">
        <w:rPr>
          <w:rFonts w:ascii="Times New Roman" w:hAnsi="Times New Roman" w:cs="Times New Roman"/>
        </w:rPr>
        <w:t>ed</w:t>
      </w:r>
      <w:r w:rsidRPr="001342CF">
        <w:rPr>
          <w:rFonts w:ascii="Times New Roman" w:hAnsi="Times New Roman" w:cs="Times New Roman"/>
        </w:rPr>
        <w:t xml:space="preserve"> what </w:t>
      </w:r>
      <w:r w:rsidR="00EC773E">
        <w:rPr>
          <w:rFonts w:ascii="Times New Roman" w:hAnsi="Times New Roman" w:cs="Times New Roman"/>
        </w:rPr>
        <w:t xml:space="preserve">my </w:t>
      </w:r>
      <w:r w:rsidRPr="001342CF">
        <w:rPr>
          <w:rFonts w:ascii="Times New Roman" w:hAnsi="Times New Roman" w:cs="Times New Roman"/>
        </w:rPr>
        <w:t xml:space="preserve">opinion </w:t>
      </w:r>
      <w:r w:rsidR="00EC773E">
        <w:rPr>
          <w:rFonts w:ascii="Times New Roman" w:hAnsi="Times New Roman" w:cs="Times New Roman"/>
        </w:rPr>
        <w:t>wa</w:t>
      </w:r>
      <w:r w:rsidRPr="001342CF">
        <w:rPr>
          <w:rFonts w:ascii="Times New Roman" w:hAnsi="Times New Roman" w:cs="Times New Roman"/>
        </w:rPr>
        <w:t>s on the story.  I responded that I thought it was hypocrit</w:t>
      </w:r>
      <w:r w:rsidR="00EC773E">
        <w:rPr>
          <w:rFonts w:ascii="Times New Roman" w:hAnsi="Times New Roman" w:cs="Times New Roman"/>
        </w:rPr>
        <w:t>ic</w:t>
      </w:r>
      <w:r w:rsidRPr="001342CF">
        <w:rPr>
          <w:rFonts w:ascii="Times New Roman" w:hAnsi="Times New Roman" w:cs="Times New Roman"/>
        </w:rPr>
        <w:t xml:space="preserve">al of the Mexican President to criticize the United States when he has some many issues of corruption in his own country.  I told a story about driving in Mexico, being pulled over, and paying off the police officer.  I felt like my answer to this question was good but it was a little uncomfortable criticizing Mexico.  </w:t>
      </w:r>
    </w:p>
    <w:p w:rsidR="00783D07" w:rsidRPr="001342CF" w:rsidRDefault="00783D07">
      <w:pPr>
        <w:rPr>
          <w:rFonts w:ascii="Times New Roman" w:hAnsi="Times New Roman" w:cs="Times New Roman"/>
        </w:rPr>
      </w:pPr>
    </w:p>
    <w:p w:rsidR="002D28B0" w:rsidRDefault="00783D07">
      <w:pPr>
        <w:rPr>
          <w:rFonts w:ascii="Times New Roman" w:hAnsi="Times New Roman" w:cs="Times New Roman"/>
        </w:rPr>
      </w:pPr>
      <w:r w:rsidRPr="001342CF">
        <w:rPr>
          <w:rFonts w:ascii="Times New Roman" w:hAnsi="Times New Roman" w:cs="Times New Roman"/>
        </w:rPr>
        <w:lastRenderedPageBreak/>
        <w:t>The second question they asked dealt with Hilary Clinton and her email controversy.  My response was that I thought the controversy would not impact her as the Clinton</w:t>
      </w:r>
      <w:r w:rsidR="00EC773E">
        <w:rPr>
          <w:rFonts w:ascii="Times New Roman" w:hAnsi="Times New Roman" w:cs="Times New Roman"/>
        </w:rPr>
        <w:t>s</w:t>
      </w:r>
      <w:r w:rsidRPr="001342CF">
        <w:rPr>
          <w:rFonts w:ascii="Times New Roman" w:hAnsi="Times New Roman" w:cs="Times New Roman"/>
        </w:rPr>
        <w:t xml:space="preserve"> always have controversy and always manage to escape it.  </w:t>
      </w:r>
      <w:r w:rsidR="00B67226" w:rsidRPr="001342CF">
        <w:rPr>
          <w:rFonts w:ascii="Times New Roman" w:hAnsi="Times New Roman" w:cs="Times New Roman"/>
        </w:rPr>
        <w:t>I talked in circles a little bit on this question and didn’t feel great about my response.</w:t>
      </w:r>
      <w:r w:rsidR="002D28B0">
        <w:rPr>
          <w:rFonts w:ascii="Times New Roman" w:hAnsi="Times New Roman" w:cs="Times New Roman"/>
        </w:rPr>
        <w:t xml:space="preserve">  I didn’t know the word for “servers” and so I had to craft a response that avoided that word which was hard.  </w:t>
      </w:r>
      <w:r w:rsidR="00B67226" w:rsidRPr="001342CF">
        <w:rPr>
          <w:rFonts w:ascii="Times New Roman" w:hAnsi="Times New Roman" w:cs="Times New Roman"/>
        </w:rPr>
        <w:t xml:space="preserve">  </w:t>
      </w:r>
    </w:p>
    <w:p w:rsidR="002D28B0" w:rsidRDefault="002D28B0">
      <w:pPr>
        <w:rPr>
          <w:rFonts w:ascii="Times New Roman" w:hAnsi="Times New Roman" w:cs="Times New Roman"/>
        </w:rPr>
      </w:pPr>
    </w:p>
    <w:p w:rsidR="00B67226" w:rsidRPr="001342CF" w:rsidRDefault="00B67226">
      <w:pPr>
        <w:rPr>
          <w:rFonts w:ascii="Times New Roman" w:hAnsi="Times New Roman" w:cs="Times New Roman"/>
        </w:rPr>
      </w:pPr>
      <w:r w:rsidRPr="001342CF">
        <w:rPr>
          <w:rFonts w:ascii="Times New Roman" w:hAnsi="Times New Roman" w:cs="Times New Roman"/>
        </w:rPr>
        <w:t>One thing I did well on all questions was to talk a lot, which seems to be something they look favorably on.  One thing I could do better is make a strong main point and then support</w:t>
      </w:r>
      <w:r w:rsidR="002D28B0">
        <w:rPr>
          <w:rFonts w:ascii="Times New Roman" w:hAnsi="Times New Roman" w:cs="Times New Roman"/>
        </w:rPr>
        <w:t>ing</w:t>
      </w:r>
      <w:r w:rsidRPr="001342CF">
        <w:rPr>
          <w:rFonts w:ascii="Times New Roman" w:hAnsi="Times New Roman" w:cs="Times New Roman"/>
        </w:rPr>
        <w:t xml:space="preserve"> that </w:t>
      </w:r>
      <w:r w:rsidR="002D28B0">
        <w:rPr>
          <w:rFonts w:ascii="Times New Roman" w:hAnsi="Times New Roman" w:cs="Times New Roman"/>
        </w:rPr>
        <w:t xml:space="preserve">main </w:t>
      </w:r>
      <w:r w:rsidRPr="001342CF">
        <w:rPr>
          <w:rFonts w:ascii="Times New Roman" w:hAnsi="Times New Roman" w:cs="Times New Roman"/>
        </w:rPr>
        <w:t xml:space="preserve">point as much as possible.  In other words, organize </w:t>
      </w:r>
      <w:r w:rsidR="00EC773E">
        <w:rPr>
          <w:rFonts w:ascii="Times New Roman" w:hAnsi="Times New Roman" w:cs="Times New Roman"/>
        </w:rPr>
        <w:t>my</w:t>
      </w:r>
      <w:r w:rsidRPr="001342CF">
        <w:rPr>
          <w:rFonts w:ascii="Times New Roman" w:hAnsi="Times New Roman" w:cs="Times New Roman"/>
        </w:rPr>
        <w:t xml:space="preserve"> argument </w:t>
      </w:r>
      <w:r w:rsidR="00EC773E">
        <w:rPr>
          <w:rFonts w:ascii="Times New Roman" w:hAnsi="Times New Roman" w:cs="Times New Roman"/>
        </w:rPr>
        <w:t xml:space="preserve">before speaking so that it seems more coherent right </w:t>
      </w:r>
      <w:r w:rsidRPr="001342CF">
        <w:rPr>
          <w:rFonts w:ascii="Times New Roman" w:hAnsi="Times New Roman" w:cs="Times New Roman"/>
        </w:rPr>
        <w:t>from the beginning.  It may have been a good idea to take a minute and think about each question prior to answering it.  I was nervous and I think that made my mind wander to places that didn’t he</w:t>
      </w:r>
      <w:r w:rsidR="00EC773E">
        <w:rPr>
          <w:rFonts w:ascii="Times New Roman" w:hAnsi="Times New Roman" w:cs="Times New Roman"/>
        </w:rPr>
        <w:t>l</w:t>
      </w:r>
      <w:r w:rsidRPr="001342CF">
        <w:rPr>
          <w:rFonts w:ascii="Times New Roman" w:hAnsi="Times New Roman" w:cs="Times New Roman"/>
        </w:rPr>
        <w:t>p me when trying to answer the question but overall this part of the test went well.</w:t>
      </w:r>
    </w:p>
    <w:p w:rsidR="00B67226" w:rsidRPr="001342CF" w:rsidRDefault="00B67226">
      <w:pPr>
        <w:rPr>
          <w:rFonts w:ascii="Times New Roman" w:hAnsi="Times New Roman" w:cs="Times New Roman"/>
        </w:rPr>
      </w:pPr>
    </w:p>
    <w:p w:rsidR="00EC773E" w:rsidRDefault="00B67226">
      <w:pPr>
        <w:rPr>
          <w:rFonts w:ascii="Times New Roman" w:hAnsi="Times New Roman" w:cs="Times New Roman"/>
        </w:rPr>
      </w:pPr>
      <w:r w:rsidRPr="001342CF">
        <w:rPr>
          <w:rFonts w:ascii="Times New Roman" w:hAnsi="Times New Roman" w:cs="Times New Roman"/>
        </w:rPr>
        <w:t xml:space="preserve">After these questions, they move on to </w:t>
      </w:r>
      <w:r w:rsidRPr="00556BF4">
        <w:rPr>
          <w:rFonts w:ascii="Times New Roman" w:hAnsi="Times New Roman" w:cs="Times New Roman"/>
        </w:rPr>
        <w:t>the next part of the test wh</w:t>
      </w:r>
      <w:r w:rsidR="00EC773E" w:rsidRPr="00556BF4">
        <w:rPr>
          <w:rFonts w:ascii="Times New Roman" w:hAnsi="Times New Roman" w:cs="Times New Roman"/>
        </w:rPr>
        <w:t>ich dealt more with active listening.  The first exercise was a role play exercise where they provided a description of a situation on a card and then I would have to act out that situation with one of the two women conducting the test.  You are presented</w:t>
      </w:r>
      <w:r w:rsidR="007B56C2" w:rsidRPr="00556BF4">
        <w:rPr>
          <w:rFonts w:ascii="Times New Roman" w:hAnsi="Times New Roman" w:cs="Times New Roman"/>
        </w:rPr>
        <w:t xml:space="preserve"> with the first card/situation, and then you can choose to reject the first card/scenario</w:t>
      </w:r>
      <w:r w:rsidR="007B56C2">
        <w:rPr>
          <w:rFonts w:ascii="Times New Roman" w:hAnsi="Times New Roman" w:cs="Times New Roman"/>
        </w:rPr>
        <w:t xml:space="preserve"> in favor of a second without knowing what the second card/scenario is.  Below is the first scenario which I rejected: </w:t>
      </w:r>
      <w:r w:rsidR="00EC773E">
        <w:rPr>
          <w:rFonts w:ascii="Times New Roman" w:hAnsi="Times New Roman" w:cs="Times New Roman"/>
        </w:rPr>
        <w:t xml:space="preserve"> </w:t>
      </w:r>
    </w:p>
    <w:p w:rsidR="00EC773E" w:rsidRDefault="00EC773E">
      <w:pPr>
        <w:rPr>
          <w:rFonts w:ascii="Times New Roman" w:hAnsi="Times New Roman" w:cs="Times New Roman"/>
        </w:rPr>
      </w:pPr>
    </w:p>
    <w:p w:rsidR="00EC773E" w:rsidRDefault="00EC773E">
      <w:pPr>
        <w:rPr>
          <w:rFonts w:ascii="Times New Roman" w:hAnsi="Times New Roman" w:cs="Times New Roman"/>
        </w:rPr>
      </w:pPr>
      <w:r>
        <w:rPr>
          <w:rFonts w:ascii="Times New Roman" w:hAnsi="Times New Roman" w:cs="Times New Roman"/>
        </w:rPr>
        <w:t>Scenario #1) a friend is visiting, tell them about the United States including politics, climate, etc.</w:t>
      </w:r>
    </w:p>
    <w:p w:rsidR="00227722" w:rsidRDefault="00227722">
      <w:pPr>
        <w:rPr>
          <w:rFonts w:ascii="Times New Roman" w:hAnsi="Times New Roman" w:cs="Times New Roman"/>
        </w:rPr>
      </w:pPr>
    </w:p>
    <w:p w:rsidR="00227722" w:rsidRDefault="00227722">
      <w:pPr>
        <w:rPr>
          <w:rFonts w:ascii="Times New Roman" w:hAnsi="Times New Roman" w:cs="Times New Roman"/>
        </w:rPr>
      </w:pPr>
      <w:r>
        <w:rPr>
          <w:rFonts w:ascii="Times New Roman" w:hAnsi="Times New Roman" w:cs="Times New Roman"/>
        </w:rPr>
        <w:t>I’ve always sucked at describing politics and weather.  The second scenario is below.</w:t>
      </w:r>
    </w:p>
    <w:p w:rsidR="007B56C2" w:rsidRDefault="007B56C2">
      <w:pPr>
        <w:rPr>
          <w:rFonts w:ascii="Times New Roman" w:hAnsi="Times New Roman" w:cs="Times New Roman"/>
        </w:rPr>
      </w:pPr>
    </w:p>
    <w:p w:rsidR="00EC773E" w:rsidRDefault="00EC773E">
      <w:pPr>
        <w:rPr>
          <w:rFonts w:ascii="Times New Roman" w:hAnsi="Times New Roman" w:cs="Times New Roman"/>
        </w:rPr>
      </w:pPr>
      <w:r>
        <w:rPr>
          <w:rFonts w:ascii="Times New Roman" w:hAnsi="Times New Roman" w:cs="Times New Roman"/>
        </w:rPr>
        <w:t>Scenario #2) your business partner has been acting strange lately.  You need t</w:t>
      </w:r>
      <w:r w:rsidR="00227722">
        <w:rPr>
          <w:rFonts w:ascii="Times New Roman" w:hAnsi="Times New Roman" w:cs="Times New Roman"/>
        </w:rPr>
        <w:t xml:space="preserve">o find out what is going on and then provide advice in a </w:t>
      </w:r>
      <w:r>
        <w:rPr>
          <w:rFonts w:ascii="Times New Roman" w:hAnsi="Times New Roman" w:cs="Times New Roman"/>
        </w:rPr>
        <w:t xml:space="preserve">socially acceptable manner.  </w:t>
      </w:r>
    </w:p>
    <w:p w:rsidR="00EC773E" w:rsidRDefault="00EC773E">
      <w:pPr>
        <w:rPr>
          <w:rFonts w:ascii="Times New Roman" w:hAnsi="Times New Roman" w:cs="Times New Roman"/>
        </w:rPr>
      </w:pPr>
    </w:p>
    <w:p w:rsidR="00227722" w:rsidRDefault="00227722">
      <w:pPr>
        <w:rPr>
          <w:rFonts w:ascii="Times New Roman" w:hAnsi="Times New Roman" w:cs="Times New Roman"/>
        </w:rPr>
      </w:pPr>
      <w:r>
        <w:rPr>
          <w:rFonts w:ascii="Times New Roman" w:hAnsi="Times New Roman" w:cs="Times New Roman"/>
        </w:rPr>
        <w:t xml:space="preserve">This was a much better scenario for me as it is much more conversational.  I started off by making small talk with the woman and asking her how she was doing.  I also asked her how things were going at home.  After I asked several prying questions, the woman asked me why I was asking these questions since I had never asked questions like this before.  I responded that I thought it was best to be frank and simply said I noticed that she had been acting different around the office and I wanted to make sure everything was okay.  She asked if I had noticed changes in her work performance and I told her that her work performance had always been excellent and that I’d always enjoyed working with her.  Instead, I mentioned that I had seen a shift in her general mood.  She confessed that her husband had been cheating on her and that they had separated.  I expressed my sympathy and told her that I was happy to help her in any way I could.  She then specifically asked me for advice.  I told her that each of these situations is different but that the two pieces of advice I would give her was to do what is best for her children and to make sure that she listens and seeks to understand the perspective of her husband.  I again expressed sympathy and then the scenario terminated.  </w:t>
      </w:r>
    </w:p>
    <w:p w:rsidR="00227722" w:rsidRDefault="00227722">
      <w:pPr>
        <w:rPr>
          <w:rFonts w:ascii="Times New Roman" w:hAnsi="Times New Roman" w:cs="Times New Roman"/>
        </w:rPr>
      </w:pPr>
    </w:p>
    <w:p w:rsidR="00227722" w:rsidRDefault="00227722">
      <w:pPr>
        <w:rPr>
          <w:rFonts w:ascii="Times New Roman" w:hAnsi="Times New Roman" w:cs="Times New Roman"/>
        </w:rPr>
      </w:pPr>
      <w:r>
        <w:rPr>
          <w:rFonts w:ascii="Times New Roman" w:hAnsi="Times New Roman" w:cs="Times New Roman"/>
        </w:rPr>
        <w:lastRenderedPageBreak/>
        <w:t xml:space="preserve">I felt like this conversation went especially well.  While the woman did seem to steer the conversation towards the details of the scenario, I feel like it was a fairly natural free-flowing conversation without a lot of errors on my part.  </w:t>
      </w:r>
    </w:p>
    <w:p w:rsidR="00227722" w:rsidRDefault="00227722">
      <w:pPr>
        <w:rPr>
          <w:rFonts w:ascii="Times New Roman" w:hAnsi="Times New Roman" w:cs="Times New Roman"/>
        </w:rPr>
      </w:pPr>
    </w:p>
    <w:p w:rsidR="00227722" w:rsidRDefault="00227722">
      <w:pPr>
        <w:rPr>
          <w:rFonts w:ascii="Times New Roman" w:hAnsi="Times New Roman" w:cs="Times New Roman"/>
        </w:rPr>
      </w:pPr>
      <w:r>
        <w:rPr>
          <w:rFonts w:ascii="Times New Roman" w:hAnsi="Times New Roman" w:cs="Times New Roman"/>
        </w:rPr>
        <w:t xml:space="preserve">The next active listening exercise involved one of the women describing in great detail an article she had read.  She spoke very quickly without pauses, using very advanced vocabulary.  I was allowed to take notes during the conversation but not to ask questions until she was finished.  Then I was allowed to ask as many questions as I wanted before describing what the woman had said to the other woman in the room in English.  </w:t>
      </w:r>
    </w:p>
    <w:p w:rsidR="00227722" w:rsidRDefault="00227722">
      <w:pPr>
        <w:rPr>
          <w:rFonts w:ascii="Times New Roman" w:hAnsi="Times New Roman" w:cs="Times New Roman"/>
        </w:rPr>
      </w:pPr>
    </w:p>
    <w:p w:rsidR="00556BF4" w:rsidRDefault="00227722">
      <w:pPr>
        <w:rPr>
          <w:rFonts w:ascii="Times New Roman" w:hAnsi="Times New Roman" w:cs="Times New Roman"/>
        </w:rPr>
      </w:pPr>
      <w:r>
        <w:rPr>
          <w:rFonts w:ascii="Times New Roman" w:hAnsi="Times New Roman" w:cs="Times New Roman"/>
        </w:rPr>
        <w:t>I bombed this part of the test.  During the exercise the woman kept talking about “Caudillos</w:t>
      </w:r>
      <w:r w:rsidR="00556BF4">
        <w:rPr>
          <w:rFonts w:ascii="Times New Roman" w:hAnsi="Times New Roman" w:cs="Times New Roman"/>
        </w:rPr>
        <w:t>,</w:t>
      </w:r>
      <w:r>
        <w:rPr>
          <w:rFonts w:ascii="Times New Roman" w:hAnsi="Times New Roman" w:cs="Times New Roman"/>
        </w:rPr>
        <w:t xml:space="preserve">” </w:t>
      </w:r>
      <w:r w:rsidR="00556BF4">
        <w:rPr>
          <w:rFonts w:ascii="Times New Roman" w:hAnsi="Times New Roman" w:cs="Times New Roman"/>
        </w:rPr>
        <w:t xml:space="preserve">a word with which I was unfamiliar.  So my first question to her was, “What is a caudillo.”  She described what it was which I took to mean a “charlatan” given her context.  In reality it is a dictator.  She spoke so quickly and provided so many details that the only thing I could do was write down as much of what she said as possible and try to recap it to her.  What would have helped me to do better on this part of the test would have been to be prepared to write down and much as possible and better know the vocabulary she was using.  </w:t>
      </w:r>
    </w:p>
    <w:p w:rsidR="00556BF4" w:rsidRDefault="00556BF4">
      <w:pPr>
        <w:rPr>
          <w:rFonts w:ascii="Times New Roman" w:hAnsi="Times New Roman" w:cs="Times New Roman"/>
        </w:rPr>
      </w:pPr>
    </w:p>
    <w:p w:rsidR="00556BF4" w:rsidRDefault="00556BF4">
      <w:pPr>
        <w:rPr>
          <w:rFonts w:ascii="Times New Roman" w:hAnsi="Times New Roman" w:cs="Times New Roman"/>
        </w:rPr>
      </w:pPr>
      <w:r>
        <w:rPr>
          <w:rFonts w:ascii="Times New Roman" w:hAnsi="Times New Roman" w:cs="Times New Roman"/>
        </w:rPr>
        <w:t>Next we moved onto the passive listening portion of the test.  During this part I was not allowed to take any notes.  One woman would speed read a newspaper article to me and I would then have to tell the other woman everything I could remember about the article.</w:t>
      </w:r>
      <w:r w:rsidR="00A63151">
        <w:rPr>
          <w:rFonts w:ascii="Times New Roman" w:hAnsi="Times New Roman" w:cs="Times New Roman"/>
        </w:rPr>
        <w:t xml:space="preserve">  The woman would speed-read the article twice out loud</w:t>
      </w:r>
      <w:bookmarkStart w:id="0" w:name="_GoBack"/>
      <w:bookmarkEnd w:id="0"/>
      <w:r w:rsidR="00A63151">
        <w:rPr>
          <w:rFonts w:ascii="Times New Roman" w:hAnsi="Times New Roman" w:cs="Times New Roman"/>
        </w:rPr>
        <w:t xml:space="preserve">.  </w:t>
      </w:r>
      <w:r>
        <w:rPr>
          <w:rFonts w:ascii="Times New Roman" w:hAnsi="Times New Roman" w:cs="Times New Roman"/>
        </w:rPr>
        <w:t xml:space="preserve">This was extremely difficult and I sucked at it.  Following this exercise they terminated the exam.  To improve on this part of the test I need to improve my vocabulary and listening skills to the greatest extent possible.  </w:t>
      </w:r>
      <w:r w:rsidR="00A63151">
        <w:rPr>
          <w:rFonts w:ascii="Times New Roman" w:hAnsi="Times New Roman" w:cs="Times New Roman"/>
        </w:rPr>
        <w:t>On this exercise, i</w:t>
      </w:r>
      <w:r w:rsidR="00A63151">
        <w:rPr>
          <w:rFonts w:ascii="Times New Roman" w:hAnsi="Times New Roman" w:cs="Times New Roman"/>
        </w:rPr>
        <w:t xml:space="preserve">t might help to transcribe a passage as I listen to it as quickly as possible.    </w:t>
      </w:r>
      <w:r w:rsidR="00A63151" w:rsidRPr="001342CF">
        <w:rPr>
          <w:rFonts w:ascii="Times New Roman" w:hAnsi="Times New Roman" w:cs="Times New Roman"/>
        </w:rPr>
        <w:t xml:space="preserve"> </w:t>
      </w:r>
    </w:p>
    <w:p w:rsidR="00556BF4" w:rsidRDefault="00556BF4">
      <w:pPr>
        <w:rPr>
          <w:rFonts w:ascii="Times New Roman" w:hAnsi="Times New Roman" w:cs="Times New Roman"/>
        </w:rPr>
      </w:pPr>
    </w:p>
    <w:p w:rsidR="008F7244" w:rsidRPr="001342CF" w:rsidRDefault="00556BF4">
      <w:pPr>
        <w:rPr>
          <w:rFonts w:ascii="Times New Roman" w:hAnsi="Times New Roman" w:cs="Times New Roman"/>
        </w:rPr>
      </w:pPr>
      <w:r>
        <w:rPr>
          <w:rFonts w:ascii="Times New Roman" w:hAnsi="Times New Roman" w:cs="Times New Roman"/>
        </w:rPr>
        <w:t xml:space="preserve">In the end, I received a 3+ on the reading, a 3 on the listening, and a 3 on the speaking.  </w:t>
      </w:r>
    </w:p>
    <w:sectPr w:rsidR="008F7244" w:rsidRPr="001342CF" w:rsidSect="008F724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3D07"/>
    <w:rsid w:val="001342CF"/>
    <w:rsid w:val="00227722"/>
    <w:rsid w:val="002D28B0"/>
    <w:rsid w:val="00556BF4"/>
    <w:rsid w:val="00783D07"/>
    <w:rsid w:val="007B56C2"/>
    <w:rsid w:val="008F7244"/>
    <w:rsid w:val="00A63151"/>
    <w:rsid w:val="00B53856"/>
    <w:rsid w:val="00B61731"/>
    <w:rsid w:val="00B67226"/>
    <w:rsid w:val="00EC77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9B9D267-0EA5-4201-BA9E-0F0FCA4B3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73667D38.dotm</Template>
  <TotalTime>140</TotalTime>
  <Pages>3</Pages>
  <Words>1295</Words>
  <Characters>7385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Albrechtsen</dc:creator>
  <cp:keywords/>
  <dc:description/>
  <cp:lastModifiedBy>Justin S. Albrechtsen</cp:lastModifiedBy>
  <cp:revision>6</cp:revision>
  <dcterms:created xsi:type="dcterms:W3CDTF">2016-06-20T03:16:00Z</dcterms:created>
  <dcterms:modified xsi:type="dcterms:W3CDTF">2016-06-29T19:41:00Z</dcterms:modified>
</cp:coreProperties>
</file>